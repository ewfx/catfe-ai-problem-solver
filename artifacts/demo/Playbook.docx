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434E6" w14:textId="399CE649" w:rsidR="0026484A" w:rsidRPr="00A92CE7" w:rsidRDefault="002419D8" w:rsidP="0026504D">
      <w:pPr>
        <w:pStyle w:val="Heading1-PageBreak"/>
        <w:rPr>
          <w:sz w:val="40"/>
          <w:szCs w:val="16"/>
        </w:rPr>
      </w:pPr>
      <w:r w:rsidRPr="00A92CE7">
        <w:rPr>
          <w:sz w:val="40"/>
          <w:szCs w:val="16"/>
        </w:rPr>
        <w:t xml:space="preserve">Step 1: </w:t>
      </w:r>
      <w:proofErr w:type="spellStart"/>
      <w:r w:rsidRPr="00A92CE7">
        <w:rPr>
          <w:sz w:val="40"/>
          <w:szCs w:val="16"/>
        </w:rPr>
        <w:t>Flowise</w:t>
      </w:r>
      <w:proofErr w:type="spellEnd"/>
      <w:r w:rsidRPr="00A92CE7">
        <w:rPr>
          <w:sz w:val="40"/>
          <w:szCs w:val="16"/>
        </w:rPr>
        <w:t xml:space="preserve"> AI creating </w:t>
      </w:r>
      <w:r w:rsidR="00923B53" w:rsidRPr="00A92CE7">
        <w:rPr>
          <w:sz w:val="40"/>
          <w:szCs w:val="16"/>
        </w:rPr>
        <w:t>business</w:t>
      </w:r>
      <w:r w:rsidRPr="00A92CE7">
        <w:rPr>
          <w:sz w:val="40"/>
          <w:szCs w:val="16"/>
        </w:rPr>
        <w:t xml:space="preserve"> cases</w:t>
      </w:r>
      <w:r w:rsidR="00A92CE7" w:rsidRPr="00A92CE7">
        <w:rPr>
          <w:sz w:val="40"/>
          <w:szCs w:val="16"/>
        </w:rPr>
        <w:t xml:space="preserve"> &amp; Context </w:t>
      </w:r>
    </w:p>
    <w:p w14:paraId="084D5B29" w14:textId="68301064" w:rsidR="002419D8" w:rsidRDefault="002419D8" w:rsidP="0026484A">
      <w:pPr>
        <w:rPr>
          <w:noProof/>
        </w:rPr>
      </w:pPr>
      <w:r>
        <w:rPr>
          <w:noProof/>
        </w:rPr>
        <w:t>Case 1: Generate business test cases</w:t>
      </w:r>
    </w:p>
    <w:p w14:paraId="21C16AA5" w14:textId="392A45FA" w:rsidR="0034647F" w:rsidRDefault="0034647F" w:rsidP="0026484A">
      <w:pPr>
        <w:rPr>
          <w:noProof/>
        </w:rPr>
      </w:pPr>
      <w:r>
        <w:rPr>
          <w:noProof/>
        </w:rPr>
        <w:t xml:space="preserve">Link: </w:t>
      </w:r>
    </w:p>
    <w:p w14:paraId="08753AF5" w14:textId="570BB7ED" w:rsidR="002419D8" w:rsidRDefault="002419D8" w:rsidP="0026484A">
      <w:pPr>
        <w:rPr>
          <w:noProof/>
        </w:rPr>
      </w:pPr>
      <w:r>
        <w:rPr>
          <w:noProof/>
        </w:rPr>
        <w:drawing>
          <wp:inline distT="0" distB="0" distL="0" distR="0" wp14:anchorId="779BDC28" wp14:editId="3159DB4D">
            <wp:extent cx="5731510" cy="3011805"/>
            <wp:effectExtent l="0" t="0" r="2540" b="0"/>
            <wp:docPr id="17306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7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20D" w14:textId="3EAFEBA8" w:rsidR="002419D8" w:rsidRDefault="002419D8" w:rsidP="0026484A">
      <w:pPr>
        <w:rPr>
          <w:noProof/>
        </w:rPr>
      </w:pPr>
      <w:r>
        <w:rPr>
          <w:noProof/>
        </w:rPr>
        <w:t xml:space="preserve">Case2: Create test cases based on query : </w:t>
      </w:r>
    </w:p>
    <w:p w14:paraId="076D511F" w14:textId="13803262" w:rsidR="002419D8" w:rsidRDefault="002419D8" w:rsidP="0026484A">
      <w:pPr>
        <w:rPr>
          <w:noProof/>
        </w:rPr>
      </w:pPr>
      <w:r>
        <w:rPr>
          <w:noProof/>
        </w:rPr>
        <w:drawing>
          <wp:inline distT="0" distB="0" distL="0" distR="0" wp14:anchorId="38198BBB" wp14:editId="0C544340">
            <wp:extent cx="5898382" cy="3138048"/>
            <wp:effectExtent l="0" t="0" r="7620" b="5715"/>
            <wp:docPr id="431815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5715" name="Picture 431815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384" cy="31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9E87" w14:textId="469101F3" w:rsidR="002419D8" w:rsidRPr="0026504D" w:rsidRDefault="002419D8" w:rsidP="002419D8">
      <w:pPr>
        <w:pStyle w:val="Heading1-PageBreak"/>
      </w:pPr>
      <w:r>
        <w:lastRenderedPageBreak/>
        <w:t>Step 2: Gemini getting context generated</w:t>
      </w:r>
    </w:p>
    <w:p w14:paraId="40CAD17A" w14:textId="3297E41E" w:rsidR="002419D8" w:rsidRDefault="002419D8" w:rsidP="00B53817">
      <w:r>
        <w:t xml:space="preserve">Generated cases provided to Gemini Ai as </w:t>
      </w:r>
      <w:proofErr w:type="spellStart"/>
      <w:r>
        <w:t>json</w:t>
      </w:r>
      <w:proofErr w:type="spellEnd"/>
      <w:r>
        <w:t xml:space="preserve"> format</w:t>
      </w:r>
    </w:p>
    <w:p w14:paraId="1D2AFD76" w14:textId="7A28160B" w:rsidR="00457BEB" w:rsidRPr="00B53817" w:rsidRDefault="002419D8" w:rsidP="00B53817">
      <w:r>
        <w:rPr>
          <w:noProof/>
        </w:rPr>
        <w:drawing>
          <wp:inline distT="0" distB="0" distL="0" distR="0" wp14:anchorId="24D7DF82" wp14:editId="626499BC">
            <wp:extent cx="5943600" cy="3517900"/>
            <wp:effectExtent l="0" t="0" r="0" b="6350"/>
            <wp:docPr id="85442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8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BEB" w:rsidRPr="00B53817">
        <w:t>.</w:t>
      </w:r>
      <w:r w:rsidRPr="002419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93B7F2" wp14:editId="2392EFF9">
            <wp:extent cx="5943600" cy="3243580"/>
            <wp:effectExtent l="0" t="0" r="0" b="0"/>
            <wp:docPr id="17850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7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5EC1" w14:textId="5A0C3063" w:rsidR="00457BEB" w:rsidRPr="0026504D" w:rsidRDefault="002419D8" w:rsidP="0026504D">
      <w:pPr>
        <w:pStyle w:val="Heading1-PageBreak"/>
      </w:pPr>
      <w:r>
        <w:lastRenderedPageBreak/>
        <w:t>Step 3: Business logic banking Scenarios</w:t>
      </w:r>
    </w:p>
    <w:p w14:paraId="72061E1C" w14:textId="69D4741F" w:rsidR="00457BEB" w:rsidRPr="00D85D30" w:rsidRDefault="002419D8" w:rsidP="00457BEB">
      <w:r>
        <w:rPr>
          <w:noProof/>
        </w:rPr>
        <w:drawing>
          <wp:inline distT="0" distB="0" distL="0" distR="0" wp14:anchorId="5BF0893A" wp14:editId="3838BA11">
            <wp:extent cx="5943600" cy="3336925"/>
            <wp:effectExtent l="0" t="0" r="0" b="0"/>
            <wp:docPr id="67553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30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51E3E" wp14:editId="67F91CCB">
            <wp:extent cx="5943600" cy="2190750"/>
            <wp:effectExtent l="0" t="0" r="0" b="0"/>
            <wp:docPr id="10157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8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063D" w14:textId="71AE9482" w:rsidR="00457BEB" w:rsidRPr="0026504D" w:rsidRDefault="00CD3D1C" w:rsidP="0026504D">
      <w:pPr>
        <w:pStyle w:val="Heading1"/>
      </w:pPr>
      <w:r>
        <w:lastRenderedPageBreak/>
        <w:t xml:space="preserve">Step 4: Python Program system </w:t>
      </w:r>
      <w:r w:rsidR="00DE2395">
        <w:t>monitors</w:t>
      </w:r>
      <w:r>
        <w:t xml:space="preserve"> and test case generator from context</w:t>
      </w:r>
    </w:p>
    <w:p w14:paraId="68024BEB" w14:textId="5BF53CB3" w:rsidR="00457BEB" w:rsidRDefault="00CD3D1C" w:rsidP="00B61F85">
      <w:pPr>
        <w:keepNext/>
      </w:pPr>
      <w:r>
        <w:rPr>
          <w:noProof/>
        </w:rPr>
        <w:drawing>
          <wp:inline distT="0" distB="0" distL="0" distR="0" wp14:anchorId="6A2689F3" wp14:editId="17EC4824">
            <wp:extent cx="5943600" cy="2367280"/>
            <wp:effectExtent l="0" t="0" r="0" b="0"/>
            <wp:docPr id="146407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79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68E" w14:textId="6B79D04D" w:rsidR="00CD3D1C" w:rsidRDefault="00CD3D1C" w:rsidP="00457BEB">
      <w:pPr>
        <w:pStyle w:val="Heading1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  <w14:numForm w14:val="default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  <w14:numForm w14:val="default"/>
        </w:rPr>
        <w:t xml:space="preserve">Code: </w:t>
      </w:r>
      <w:hyperlink r:id="rId17" w:history="1">
        <w:r w:rsidRPr="00004199">
          <w:rPr>
            <w:rStyle w:val="Hyperlink"/>
            <w:rFonts w:asciiTheme="minorHAnsi" w:eastAsiaTheme="minorHAnsi" w:hAnsiTheme="minorHAnsi" w:cstheme="minorBidi"/>
            <w:kern w:val="0"/>
            <w:sz w:val="22"/>
            <w:szCs w:val="22"/>
            <w14:ligatures w14:val="none"/>
            <w14:numForm w14:val="default"/>
          </w:rPr>
          <w:t>https://github.com/ewfx/catfe-ai-problem-solver/blob/develop/src/ai_agent/test_case_generator.py</w:t>
        </w:r>
      </w:hyperlink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  <w14:numForm w14:val="default"/>
        </w:rPr>
        <w:t xml:space="preserve"> </w:t>
      </w:r>
    </w:p>
    <w:p w14:paraId="5C75FAC7" w14:textId="2AA98BA2" w:rsidR="00CD3D1C" w:rsidRDefault="00CD3D1C" w:rsidP="00457BEB">
      <w:pPr>
        <w:pStyle w:val="Heading1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  <w14:numForm w14:val="default"/>
        </w:rPr>
      </w:pPr>
      <w:r>
        <w:rPr>
          <w:noProof/>
        </w:rPr>
        <w:drawing>
          <wp:inline distT="0" distB="0" distL="0" distR="0" wp14:anchorId="455E877D" wp14:editId="468E6E41">
            <wp:extent cx="5943600" cy="3242310"/>
            <wp:effectExtent l="0" t="0" r="0" b="0"/>
            <wp:docPr id="172040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02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BBF" w14:textId="77777777" w:rsidR="00CD3D1C" w:rsidRDefault="00CD3D1C" w:rsidP="00457BEB">
      <w:pPr>
        <w:pStyle w:val="Heading1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14:ligatures w14:val="none"/>
          <w14:numForm w14:val="default"/>
        </w:rPr>
      </w:pPr>
    </w:p>
    <w:p w14:paraId="590DAD87" w14:textId="77777777" w:rsidR="00CD3D1C" w:rsidRDefault="00CD3D1C" w:rsidP="00457BEB">
      <w:pPr>
        <w:pStyle w:val="Heading1"/>
      </w:pPr>
    </w:p>
    <w:p w14:paraId="287DBE64" w14:textId="732A289B" w:rsidR="00457BEB" w:rsidRPr="00B32202" w:rsidRDefault="00CD3D1C" w:rsidP="00457BEB">
      <w:pPr>
        <w:pStyle w:val="Heading1"/>
        <w:rPr>
          <w:sz w:val="44"/>
          <w:szCs w:val="44"/>
        </w:rPr>
      </w:pPr>
      <w:r w:rsidRPr="00B32202">
        <w:rPr>
          <w:sz w:val="44"/>
          <w:szCs w:val="44"/>
        </w:rPr>
        <w:lastRenderedPageBreak/>
        <w:t>Angular UI</w:t>
      </w:r>
      <w:r w:rsidR="00B32202" w:rsidRPr="00B32202">
        <w:rPr>
          <w:sz w:val="44"/>
          <w:szCs w:val="44"/>
        </w:rPr>
        <w:t>- Sample app to create business cases</w:t>
      </w:r>
    </w:p>
    <w:p w14:paraId="7AFDC2FD" w14:textId="5AD10807" w:rsidR="00457BEB" w:rsidRDefault="00B32202" w:rsidP="00457BEB">
      <w:r w:rsidRPr="004B656F">
        <w:rPr>
          <w:noProof/>
        </w:rPr>
        <w:drawing>
          <wp:inline distT="0" distB="0" distL="0" distR="0" wp14:anchorId="202DE490" wp14:editId="415479A8">
            <wp:extent cx="5416062" cy="2778237"/>
            <wp:effectExtent l="0" t="0" r="0" b="3175"/>
            <wp:docPr id="9740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73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349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600" w:firstRow="0" w:lastRow="0" w:firstColumn="0" w:lastColumn="0" w:noHBand="1" w:noVBand="1"/>
      </w:tblPr>
      <w:tblGrid>
        <w:gridCol w:w="9138"/>
        <w:gridCol w:w="222"/>
      </w:tblGrid>
      <w:tr w:rsidR="007378F1" w14:paraId="5EE7349F" w14:textId="77777777" w:rsidTr="00B32202">
        <w:tc>
          <w:tcPr>
            <w:tcW w:w="9138" w:type="dxa"/>
          </w:tcPr>
          <w:p w14:paraId="0CA1E1A7" w14:textId="001EBD60" w:rsidR="007378F1" w:rsidRDefault="00B32202" w:rsidP="00D902A4">
            <w:r>
              <w:t>APIs:</w:t>
            </w:r>
            <w:r w:rsidR="00457BEB" w:rsidRPr="00D902A4">
              <w:t xml:space="preserve"> </w:t>
            </w:r>
            <w:r w:rsidRPr="00003115">
              <w:rPr>
                <w:noProof/>
              </w:rPr>
              <w:drawing>
                <wp:inline distT="0" distB="0" distL="0" distR="0" wp14:anchorId="5D538285" wp14:editId="67C322AC">
                  <wp:extent cx="5731510" cy="1398905"/>
                  <wp:effectExtent l="0" t="0" r="0" b="0"/>
                  <wp:docPr id="535745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456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395A792B" w14:textId="4FA08974" w:rsidR="007378F1" w:rsidRDefault="007378F1" w:rsidP="00D902A4"/>
        </w:tc>
      </w:tr>
    </w:tbl>
    <w:p w14:paraId="66DA94F8" w14:textId="2F19D617" w:rsidR="007378F1" w:rsidRDefault="00B32202" w:rsidP="007378F1">
      <w:pPr>
        <w:spacing w:before="0"/>
      </w:pPr>
      <w:r w:rsidRPr="004B656F">
        <w:rPr>
          <w:noProof/>
        </w:rPr>
        <w:drawing>
          <wp:inline distT="0" distB="0" distL="0" distR="0" wp14:anchorId="0D3701BB" wp14:editId="124A2074">
            <wp:extent cx="5731510" cy="2499995"/>
            <wp:effectExtent l="0" t="0" r="0" b="0"/>
            <wp:docPr id="668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1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CB10" w14:textId="77777777" w:rsidR="00B32202" w:rsidRDefault="00B32202" w:rsidP="001073CE">
      <w:p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</w:p>
    <w:p w14:paraId="6A91ECCC" w14:textId="403F606D" w:rsidR="006B0B82" w:rsidRPr="00B82695" w:rsidRDefault="00250A28" w:rsidP="001073CE">
      <w:p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rFonts w:ascii="Segoe UI Light" w:eastAsiaTheme="majorEastAsia" w:hAnsi="Segoe UI Light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  <w:lastRenderedPageBreak/>
        <w:t>Step 5: Auto generated test cases</w:t>
      </w:r>
    </w:p>
    <w:p w14:paraId="6350BC1A" w14:textId="636213C6" w:rsidR="00250A28" w:rsidRDefault="00250A28" w:rsidP="001073CE">
      <w:r>
        <w:t xml:space="preserve">Code : </w:t>
      </w:r>
      <w:hyperlink r:id="rId22" w:history="1">
        <w:r w:rsidRPr="00004199">
          <w:rPr>
            <w:rStyle w:val="Hyperlink"/>
          </w:rPr>
          <w:t>https://github.com/ewfx/catfe-ai-problem-solver/blob/develop/src/tests/test_app.component.py</w:t>
        </w:r>
      </w:hyperlink>
      <w:r>
        <w:t xml:space="preserve"> </w:t>
      </w:r>
      <w:r>
        <w:rPr>
          <w:noProof/>
        </w:rPr>
        <w:drawing>
          <wp:inline distT="0" distB="0" distL="0" distR="0" wp14:anchorId="19D2095D" wp14:editId="01D7F6D7">
            <wp:extent cx="5943600" cy="2771140"/>
            <wp:effectExtent l="0" t="0" r="0" b="0"/>
            <wp:docPr id="183711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6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7104" w14:textId="30EE312A" w:rsidR="00250A28" w:rsidRDefault="00250A28" w:rsidP="001073CE">
      <w:r>
        <w:t xml:space="preserve">Runner Code: </w:t>
      </w:r>
      <w:r w:rsidRPr="00250A28">
        <w:t>https://github.com/ewfx/catfe-ai-problem-solver/blob/develop/src/main.py</w:t>
      </w:r>
    </w:p>
    <w:p w14:paraId="650AADE2" w14:textId="3AD1F9F1" w:rsidR="00250A28" w:rsidRDefault="00250A28" w:rsidP="001073CE">
      <w:r>
        <w:rPr>
          <w:noProof/>
        </w:rPr>
        <w:drawing>
          <wp:inline distT="0" distB="0" distL="0" distR="0" wp14:anchorId="246E553D" wp14:editId="78C79575">
            <wp:extent cx="5943600" cy="2872740"/>
            <wp:effectExtent l="0" t="0" r="0" b="3810"/>
            <wp:docPr id="122616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67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A28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38F39" w14:textId="77777777" w:rsidR="00E922A5" w:rsidRDefault="00E922A5">
      <w:pPr>
        <w:spacing w:line="240" w:lineRule="auto"/>
      </w:pPr>
      <w:r>
        <w:separator/>
      </w:r>
    </w:p>
  </w:endnote>
  <w:endnote w:type="continuationSeparator" w:id="0">
    <w:p w14:paraId="4F0D2110" w14:textId="77777777" w:rsidR="00E922A5" w:rsidRDefault="00E92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EC56A" w14:textId="77777777" w:rsidR="00E922A5" w:rsidRDefault="00E922A5">
      <w:pPr>
        <w:spacing w:line="240" w:lineRule="auto"/>
      </w:pPr>
      <w:r>
        <w:separator/>
      </w:r>
    </w:p>
  </w:footnote>
  <w:footnote w:type="continuationSeparator" w:id="0">
    <w:p w14:paraId="17846FC0" w14:textId="77777777" w:rsidR="00E922A5" w:rsidRDefault="00E922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667055531">
    <w:abstractNumId w:val="10"/>
  </w:num>
  <w:num w:numId="2" w16cid:durableId="1749497465">
    <w:abstractNumId w:val="10"/>
    <w:lvlOverride w:ilvl="0">
      <w:startOverride w:val="1"/>
    </w:lvlOverride>
  </w:num>
  <w:num w:numId="3" w16cid:durableId="1388336518">
    <w:abstractNumId w:val="10"/>
  </w:num>
  <w:num w:numId="4" w16cid:durableId="132136342">
    <w:abstractNumId w:val="10"/>
    <w:lvlOverride w:ilvl="0">
      <w:startOverride w:val="1"/>
    </w:lvlOverride>
  </w:num>
  <w:num w:numId="5" w16cid:durableId="433399518">
    <w:abstractNumId w:val="8"/>
  </w:num>
  <w:num w:numId="6" w16cid:durableId="1177504144">
    <w:abstractNumId w:val="10"/>
    <w:lvlOverride w:ilvl="0">
      <w:startOverride w:val="1"/>
    </w:lvlOverride>
  </w:num>
  <w:num w:numId="7" w16cid:durableId="820760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275109">
    <w:abstractNumId w:val="9"/>
  </w:num>
  <w:num w:numId="9" w16cid:durableId="7773382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1352390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43180995">
    <w:abstractNumId w:val="7"/>
  </w:num>
  <w:num w:numId="12" w16cid:durableId="302275363">
    <w:abstractNumId w:val="6"/>
  </w:num>
  <w:num w:numId="13" w16cid:durableId="424809744">
    <w:abstractNumId w:val="5"/>
  </w:num>
  <w:num w:numId="14" w16cid:durableId="712651953">
    <w:abstractNumId w:val="4"/>
  </w:num>
  <w:num w:numId="15" w16cid:durableId="200093024">
    <w:abstractNumId w:val="3"/>
  </w:num>
  <w:num w:numId="16" w16cid:durableId="1635912404">
    <w:abstractNumId w:val="2"/>
  </w:num>
  <w:num w:numId="17" w16cid:durableId="1719931300">
    <w:abstractNumId w:val="1"/>
  </w:num>
  <w:num w:numId="18" w16cid:durableId="99341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F91"/>
    <w:rsid w:val="00007202"/>
    <w:rsid w:val="000150E9"/>
    <w:rsid w:val="00030E3C"/>
    <w:rsid w:val="00072D27"/>
    <w:rsid w:val="00083C22"/>
    <w:rsid w:val="00086E87"/>
    <w:rsid w:val="000871A8"/>
    <w:rsid w:val="000A036B"/>
    <w:rsid w:val="000D0E4A"/>
    <w:rsid w:val="000F11B9"/>
    <w:rsid w:val="00102341"/>
    <w:rsid w:val="0010460D"/>
    <w:rsid w:val="00105960"/>
    <w:rsid w:val="001073CE"/>
    <w:rsid w:val="00121553"/>
    <w:rsid w:val="00124088"/>
    <w:rsid w:val="00131CAB"/>
    <w:rsid w:val="001C2CAB"/>
    <w:rsid w:val="001D0BD1"/>
    <w:rsid w:val="002017AC"/>
    <w:rsid w:val="002359ED"/>
    <w:rsid w:val="002419D8"/>
    <w:rsid w:val="00250A28"/>
    <w:rsid w:val="00252520"/>
    <w:rsid w:val="002625F9"/>
    <w:rsid w:val="002631F7"/>
    <w:rsid w:val="0026484A"/>
    <w:rsid w:val="0026504D"/>
    <w:rsid w:val="00276926"/>
    <w:rsid w:val="00284A5A"/>
    <w:rsid w:val="002A67C8"/>
    <w:rsid w:val="002B40B7"/>
    <w:rsid w:val="002C5D75"/>
    <w:rsid w:val="00301789"/>
    <w:rsid w:val="00325194"/>
    <w:rsid w:val="0034647F"/>
    <w:rsid w:val="003728E3"/>
    <w:rsid w:val="003962D3"/>
    <w:rsid w:val="003C7D9D"/>
    <w:rsid w:val="003E3A63"/>
    <w:rsid w:val="00417835"/>
    <w:rsid w:val="00457BEB"/>
    <w:rsid w:val="00461B2E"/>
    <w:rsid w:val="00482CFC"/>
    <w:rsid w:val="00487996"/>
    <w:rsid w:val="00491910"/>
    <w:rsid w:val="004A2AF6"/>
    <w:rsid w:val="004A3D03"/>
    <w:rsid w:val="004B6D7F"/>
    <w:rsid w:val="004D785F"/>
    <w:rsid w:val="004E744B"/>
    <w:rsid w:val="004F168E"/>
    <w:rsid w:val="004F7760"/>
    <w:rsid w:val="00520AC9"/>
    <w:rsid w:val="00561F9A"/>
    <w:rsid w:val="00594254"/>
    <w:rsid w:val="005B6EB8"/>
    <w:rsid w:val="00614CAB"/>
    <w:rsid w:val="00633BC0"/>
    <w:rsid w:val="00641A96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94B27"/>
    <w:rsid w:val="007A5765"/>
    <w:rsid w:val="007A73CB"/>
    <w:rsid w:val="007A7846"/>
    <w:rsid w:val="007B2795"/>
    <w:rsid w:val="007F66F5"/>
    <w:rsid w:val="00812400"/>
    <w:rsid w:val="0082203C"/>
    <w:rsid w:val="008341DA"/>
    <w:rsid w:val="008360A8"/>
    <w:rsid w:val="008416E0"/>
    <w:rsid w:val="00853E64"/>
    <w:rsid w:val="00895251"/>
    <w:rsid w:val="00897BFF"/>
    <w:rsid w:val="008C61B9"/>
    <w:rsid w:val="00912477"/>
    <w:rsid w:val="009139AF"/>
    <w:rsid w:val="00923B53"/>
    <w:rsid w:val="009320B6"/>
    <w:rsid w:val="00943B06"/>
    <w:rsid w:val="00945864"/>
    <w:rsid w:val="009806F4"/>
    <w:rsid w:val="009853E9"/>
    <w:rsid w:val="00996E16"/>
    <w:rsid w:val="009B69C5"/>
    <w:rsid w:val="009D3947"/>
    <w:rsid w:val="009F72A7"/>
    <w:rsid w:val="00A05F91"/>
    <w:rsid w:val="00A119D9"/>
    <w:rsid w:val="00A1309F"/>
    <w:rsid w:val="00A21BED"/>
    <w:rsid w:val="00A27D99"/>
    <w:rsid w:val="00A60D92"/>
    <w:rsid w:val="00A86EAC"/>
    <w:rsid w:val="00A923E7"/>
    <w:rsid w:val="00A92CE7"/>
    <w:rsid w:val="00AA661C"/>
    <w:rsid w:val="00AC2F58"/>
    <w:rsid w:val="00B32202"/>
    <w:rsid w:val="00B369B4"/>
    <w:rsid w:val="00B53817"/>
    <w:rsid w:val="00B61F85"/>
    <w:rsid w:val="00BA3CC7"/>
    <w:rsid w:val="00BB0AEB"/>
    <w:rsid w:val="00BF457D"/>
    <w:rsid w:val="00BF4775"/>
    <w:rsid w:val="00C255A0"/>
    <w:rsid w:val="00CA0C45"/>
    <w:rsid w:val="00CB1D0E"/>
    <w:rsid w:val="00CC3AB0"/>
    <w:rsid w:val="00CD3D1C"/>
    <w:rsid w:val="00CD4A9C"/>
    <w:rsid w:val="00CE06BC"/>
    <w:rsid w:val="00CF12AE"/>
    <w:rsid w:val="00D11E79"/>
    <w:rsid w:val="00D1798D"/>
    <w:rsid w:val="00D44ACA"/>
    <w:rsid w:val="00D902A4"/>
    <w:rsid w:val="00DB2323"/>
    <w:rsid w:val="00DB331E"/>
    <w:rsid w:val="00DC4E21"/>
    <w:rsid w:val="00DD5358"/>
    <w:rsid w:val="00DE2395"/>
    <w:rsid w:val="00E1751E"/>
    <w:rsid w:val="00E224A0"/>
    <w:rsid w:val="00E254F0"/>
    <w:rsid w:val="00E4313F"/>
    <w:rsid w:val="00E51168"/>
    <w:rsid w:val="00E55B4B"/>
    <w:rsid w:val="00E55FC7"/>
    <w:rsid w:val="00E72A21"/>
    <w:rsid w:val="00E7715A"/>
    <w:rsid w:val="00E922A5"/>
    <w:rsid w:val="00EB700D"/>
    <w:rsid w:val="00F33B83"/>
    <w:rsid w:val="00F41B42"/>
    <w:rsid w:val="00F54BD0"/>
    <w:rsid w:val="00F633E4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C3A8720"/>
  <w15:chartTrackingRefBased/>
  <w15:docId w15:val="{EF14DD51-90E9-4CBF-93E4-6EFFA2547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ewfx/catfe-ai-problem-solver/blob/develop/src/ai_agent/test_case_generator.py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ewfx/catfe-ai-problem-solver/blob/develop/src/tests/test_app.component.p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IN%7bE4B2ECFB-BA29-40DB-BEF6-945E5A8D5657%7d\%7bB8F1412B-48CC-4E60-940F-49B8B360373E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{B8F1412B-48CC-4E60-940F-49B8B360373E}tf10002117_win32</Template>
  <TotalTime>5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Ramakrushna Mishra</dc:creator>
  <cp:keywords/>
  <dc:description/>
  <cp:lastModifiedBy>Ramakrushna Mishra</cp:lastModifiedBy>
  <cp:revision>5</cp:revision>
  <dcterms:created xsi:type="dcterms:W3CDTF">2025-03-26T10:21:00Z</dcterms:created>
  <dcterms:modified xsi:type="dcterms:W3CDTF">2025-03-26T10:26:00Z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